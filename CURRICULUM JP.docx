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4220C5C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72065C" w14:textId="77777777" w:rsidR="00535F1B" w:rsidRDefault="00535F1B" w:rsidP="00535F1B">
            <w:pPr>
              <w:jc w:val="center"/>
              <w:rPr>
                <w:noProof/>
                <w:lang w:val="es-ES_tradnl"/>
              </w:rPr>
            </w:pPr>
          </w:p>
          <w:p w14:paraId="4D70A5E3" w14:textId="452C8834" w:rsidR="00535F1B" w:rsidRPr="00CA16E3" w:rsidRDefault="00535F1B" w:rsidP="00535F1B">
            <w:pPr>
              <w:jc w:val="center"/>
              <w:rPr>
                <w:lang w:val="es-ES_tradnl"/>
              </w:rPr>
            </w:pPr>
            <w:r>
              <w:rPr>
                <w:noProof/>
                <w:lang w:val="es-ES_tradnl"/>
              </w:rPr>
              <w:drawing>
                <wp:inline distT="0" distB="0" distL="0" distR="0" wp14:anchorId="5BCC4E7F" wp14:editId="58BCCDFE">
                  <wp:extent cx="2028825" cy="16478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 rotWithShape="1">
                          <a:blip r:embed="rId10"/>
                          <a:srcRect t="1" b="49553"/>
                          <a:stretch/>
                        </pic:blipFill>
                        <pic:spPr bwMode="auto">
                          <a:xfrm>
                            <a:off x="0" y="0"/>
                            <a:ext cx="202882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4163F4" w14:textId="7598E721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5A46455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3E5914C" w14:textId="6A9C3393" w:rsidR="00A94DF9" w:rsidRDefault="00A94DF9" w:rsidP="00A94DF9">
            <w:pPr>
              <w:pStyle w:val="Ttulo"/>
            </w:pPr>
            <w:r>
              <w:t xml:space="preserve">Juan Pablo </w:t>
            </w:r>
            <w:proofErr w:type="spellStart"/>
            <w:r>
              <w:t>Ramirez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</w:p>
          <w:p w14:paraId="2EA9C614" w14:textId="0E3AE165" w:rsidR="00A94DF9" w:rsidRPr="00A94DF9" w:rsidRDefault="00A94DF9" w:rsidP="00A94DF9"/>
        </w:tc>
      </w:tr>
      <w:tr w:rsidR="003D1B71" w:rsidRPr="00CA16E3" w14:paraId="102010E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E4F6ACE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7C15E0A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0C626DE88AE84ADF993B6AFB2A8F1C06"/>
              </w:placeholder>
              <w:temporary/>
              <w15:appearance w15:val="hidden"/>
            </w:sdtPr>
            <w:sdtEndPr/>
            <w:sdtContent>
              <w:p w14:paraId="6041938D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098738E6" w14:textId="77777777" w:rsidR="00A94DF9" w:rsidRDefault="00A94DF9" w:rsidP="00665F95">
            <w:pPr>
              <w:pStyle w:val="Experiencia"/>
              <w:spacing w:line="216" w:lineRule="auto"/>
            </w:pPr>
            <w:r>
              <w:t xml:space="preserve">16 de </w:t>
            </w:r>
            <w:proofErr w:type="gramStart"/>
            <w:r>
              <w:t>Agosto</w:t>
            </w:r>
            <w:proofErr w:type="gramEnd"/>
            <w:r>
              <w:t xml:space="preserve"> 2024-16 de abril del 2025</w:t>
            </w:r>
          </w:p>
          <w:p w14:paraId="2E5BD294" w14:textId="301AD632" w:rsidR="003D1B71" w:rsidRPr="00665F95" w:rsidRDefault="00A94DF9" w:rsidP="00665F95">
            <w:pPr>
              <w:pStyle w:val="Experiencia"/>
              <w:spacing w:line="216" w:lineRule="auto"/>
            </w:pPr>
            <w:r>
              <w:t>Gestor administrativo en despacho de contadores – DAE CONTADORES</w:t>
            </w:r>
          </w:p>
          <w:p w14:paraId="341B9957" w14:textId="0DE8F49D" w:rsidR="003D1B71" w:rsidRDefault="00C82244" w:rsidP="00A94DF9">
            <w:pPr>
              <w:pStyle w:val="Fechas"/>
              <w:spacing w:line="216" w:lineRule="auto"/>
              <w:rPr>
                <w:color w:val="4A6EE2" w:themeColor="accent3" w:themeTint="80"/>
                <w:sz w:val="22"/>
                <w:szCs w:val="22"/>
                <w:u w:val="single"/>
              </w:rPr>
            </w:pPr>
            <w:r w:rsidRPr="00C82244">
              <w:rPr>
                <w:color w:val="4A6EE2" w:themeColor="accent3" w:themeTint="80"/>
                <w:sz w:val="22"/>
                <w:szCs w:val="22"/>
                <w:u w:val="single"/>
              </w:rPr>
              <w:t xml:space="preserve">FORMACION </w:t>
            </w:r>
          </w:p>
          <w:p w14:paraId="040DAAB3" w14:textId="204508D3" w:rsidR="00C82244" w:rsidRPr="00665F95" w:rsidRDefault="00C82244" w:rsidP="00665F95">
            <w:pPr>
              <w:pStyle w:val="Nombredelaescuela"/>
              <w:spacing w:line="216" w:lineRule="auto"/>
            </w:pPr>
          </w:p>
          <w:p w14:paraId="20CCD002" w14:textId="10DE2A60" w:rsidR="00C82244" w:rsidRDefault="00C82244" w:rsidP="00C82244">
            <w:pPr>
              <w:pStyle w:val="Listaconvietas"/>
              <w:spacing w:line="216" w:lineRule="auto"/>
            </w:pPr>
            <w:r>
              <w:t xml:space="preserve">Primaria Carmen Maza de del Mazo </w:t>
            </w:r>
          </w:p>
          <w:p w14:paraId="360C4C97" w14:textId="75D0524C" w:rsidR="00C82244" w:rsidRDefault="00C82244" w:rsidP="00C82244">
            <w:pPr>
              <w:pStyle w:val="Listaconvietas"/>
              <w:spacing w:line="216" w:lineRule="auto"/>
            </w:pPr>
            <w:r>
              <w:t xml:space="preserve">Secundaria 184 Republica de Cuba </w:t>
            </w:r>
          </w:p>
          <w:p w14:paraId="52720D42" w14:textId="3BB800DA" w:rsidR="00A94DF9" w:rsidRDefault="00C82244" w:rsidP="00C82244">
            <w:pPr>
              <w:pStyle w:val="Listaconvietas"/>
              <w:spacing w:line="216" w:lineRule="auto"/>
            </w:pPr>
            <w:r>
              <w:t xml:space="preserve">Preparatoria técnica en </w:t>
            </w:r>
            <w:proofErr w:type="spellStart"/>
            <w:r>
              <w:t>Administracion</w:t>
            </w:r>
            <w:proofErr w:type="spellEnd"/>
            <w:r>
              <w:t xml:space="preserve"> </w:t>
            </w:r>
          </w:p>
          <w:p w14:paraId="1D056DCF" w14:textId="77777777" w:rsidR="00C82244" w:rsidRDefault="00C82244" w:rsidP="00C82244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</w:p>
          <w:p w14:paraId="3C199C1D" w14:textId="0D0C0A39" w:rsidR="003D1B71" w:rsidRPr="00665F95" w:rsidRDefault="00A94DF9" w:rsidP="00665F95">
            <w:pPr>
              <w:pStyle w:val="Listaconvietas"/>
              <w:spacing w:line="216" w:lineRule="auto"/>
            </w:pPr>
            <w:r>
              <w:t xml:space="preserve"> Actualmente universitario en ESCA SANTO TOMAS ESTUDIANDO CONTADOR </w:t>
            </w:r>
            <w:r w:rsidRPr="00C82244">
              <w:rPr>
                <w:highlight w:val="yellow"/>
              </w:rPr>
              <w:t>PUBLICO</w:t>
            </w:r>
            <w:r>
              <w:t xml:space="preserve"> </w:t>
            </w:r>
          </w:p>
          <w:p w14:paraId="3D86CBDE" w14:textId="6FE5A478" w:rsidR="003D1B71" w:rsidRPr="00F20161" w:rsidRDefault="002C7ED6" w:rsidP="00F20161">
            <w:pPr>
              <w:pStyle w:val="Ttulo2"/>
            </w:pPr>
            <w:r>
              <w:t>Objetivos personales</w:t>
            </w:r>
          </w:p>
          <w:p w14:paraId="0C27D0AA" w14:textId="50C06F3F" w:rsidR="002C7ED6" w:rsidRDefault="002C7ED6" w:rsidP="00665F95">
            <w:pPr>
              <w:spacing w:line="216" w:lineRule="auto"/>
            </w:pPr>
            <w:r>
              <w:t>+Terminar la carrera Universitaria</w:t>
            </w:r>
          </w:p>
          <w:p w14:paraId="01789F87" w14:textId="1A84ECAB" w:rsidR="002C7ED6" w:rsidRDefault="002C7ED6" w:rsidP="00665F95">
            <w:pPr>
              <w:spacing w:line="216" w:lineRule="auto"/>
            </w:pPr>
            <w:r>
              <w:t xml:space="preserve">+Volver a trabajar en el despacho </w:t>
            </w:r>
            <w:proofErr w:type="gramStart"/>
            <w:r>
              <w:t>contable</w:t>
            </w:r>
            <w:proofErr w:type="gramEnd"/>
            <w:r>
              <w:t xml:space="preserve"> pero en el área de contabilidad </w:t>
            </w:r>
          </w:p>
          <w:p w14:paraId="78782087" w14:textId="2250F374" w:rsidR="002C7ED6" w:rsidRPr="00665F95" w:rsidRDefault="002C7ED6" w:rsidP="00665F95">
            <w:pPr>
              <w:spacing w:line="216" w:lineRule="auto"/>
            </w:pPr>
            <w:r>
              <w:t>+Tener un negocio con mis amigos</w:t>
            </w:r>
          </w:p>
          <w:p w14:paraId="1A95DB42" w14:textId="457C53DB" w:rsidR="003D1B71" w:rsidRDefault="00535F1B" w:rsidP="00F20161">
            <w:pPr>
              <w:pStyle w:val="Ttulo2"/>
            </w:pPr>
            <w:r>
              <w:t xml:space="preserve">Habilidades </w:t>
            </w:r>
          </w:p>
          <w:p w14:paraId="4DA9D399" w14:textId="558E93BF" w:rsidR="00535F1B" w:rsidRDefault="00535F1B" w:rsidP="00535F1B">
            <w:proofErr w:type="gramStart"/>
            <w:r>
              <w:t>.Manejo</w:t>
            </w:r>
            <w:proofErr w:type="gramEnd"/>
            <w:r>
              <w:t xml:space="preserve"> del paquete Office </w:t>
            </w:r>
          </w:p>
          <w:p w14:paraId="59C6EA57" w14:textId="77E562E9" w:rsidR="00535F1B" w:rsidRPr="00535F1B" w:rsidRDefault="00535F1B" w:rsidP="00535F1B">
            <w:proofErr w:type="gramStart"/>
            <w:r>
              <w:t>.Conocimiento</w:t>
            </w:r>
            <w:proofErr w:type="gramEnd"/>
            <w:r>
              <w:t xml:space="preserve"> en contabilidad básica </w:t>
            </w:r>
          </w:p>
          <w:p w14:paraId="0209318C" w14:textId="025406D1" w:rsidR="003D1B71" w:rsidRPr="00665F95" w:rsidRDefault="003D1B71" w:rsidP="00665F95">
            <w:pPr>
              <w:spacing w:line="216" w:lineRule="auto"/>
            </w:pPr>
          </w:p>
          <w:p w14:paraId="35BE6EAC" w14:textId="530697EF" w:rsidR="003D1B71" w:rsidRPr="00F20161" w:rsidRDefault="003D1B71" w:rsidP="00F20161">
            <w:pPr>
              <w:pStyle w:val="Ttulo2"/>
            </w:pPr>
          </w:p>
          <w:p w14:paraId="65A899C5" w14:textId="49EC3FF3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40E8E9BC" w14:textId="77777777" w:rsidTr="003D1B71">
        <w:trPr>
          <w:trHeight w:val="1164"/>
        </w:trPr>
        <w:tc>
          <w:tcPr>
            <w:tcW w:w="720" w:type="dxa"/>
          </w:tcPr>
          <w:p w14:paraId="39345A4F" w14:textId="3F2ED55A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87968F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54BD4EA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D805FD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84F1A46" w14:textId="77777777" w:rsidTr="003D1B71">
        <w:trPr>
          <w:trHeight w:val="543"/>
        </w:trPr>
        <w:tc>
          <w:tcPr>
            <w:tcW w:w="720" w:type="dxa"/>
          </w:tcPr>
          <w:p w14:paraId="425BA13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45C075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5B2F0CA" wp14:editId="6CCC5E81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B5E5A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2A9085" w14:textId="6B2ACCAE" w:rsidR="003D1B71" w:rsidRPr="00CA16E3" w:rsidRDefault="00C8224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P7 de la plaza la </w:t>
            </w:r>
            <w:proofErr w:type="spellStart"/>
            <w:proofErr w:type="gramStart"/>
            <w:r>
              <w:rPr>
                <w:lang w:val="es-ES_tradnl"/>
              </w:rPr>
              <w:t>republica,plazas</w:t>
            </w:r>
            <w:proofErr w:type="spellEnd"/>
            <w:proofErr w:type="gramEnd"/>
            <w:r>
              <w:rPr>
                <w:lang w:val="es-ES_tradnl"/>
              </w:rPr>
              <w:t xml:space="preserve"> de </w:t>
            </w:r>
            <w:proofErr w:type="spellStart"/>
            <w:r>
              <w:rPr>
                <w:lang w:val="es-ES_tradnl"/>
              </w:rPr>
              <w:t>aragon</w:t>
            </w:r>
            <w:proofErr w:type="spellEnd"/>
            <w:r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01F70E9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DF698C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E01A104" w14:textId="77777777" w:rsidTr="003D1B71">
        <w:trPr>
          <w:trHeight w:val="183"/>
        </w:trPr>
        <w:tc>
          <w:tcPr>
            <w:tcW w:w="720" w:type="dxa"/>
          </w:tcPr>
          <w:p w14:paraId="0DAFF16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1CDE87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35D1A5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5C7688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11F7EFA" w14:textId="77777777" w:rsidTr="003D1B71">
        <w:trPr>
          <w:trHeight w:val="624"/>
        </w:trPr>
        <w:tc>
          <w:tcPr>
            <w:tcW w:w="720" w:type="dxa"/>
          </w:tcPr>
          <w:p w14:paraId="0F8AE31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E3755A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7527511" wp14:editId="31621745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DB779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BDECA02" w14:textId="76981068" w:rsidR="003D1B71" w:rsidRPr="00CA16E3" w:rsidRDefault="00C8224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5566290813</w:t>
            </w:r>
          </w:p>
        </w:tc>
        <w:tc>
          <w:tcPr>
            <w:tcW w:w="423" w:type="dxa"/>
            <w:vMerge/>
          </w:tcPr>
          <w:p w14:paraId="7CF8616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FBC97F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D581C6D" w14:textId="77777777" w:rsidTr="003D1B71">
        <w:trPr>
          <w:trHeight w:val="183"/>
        </w:trPr>
        <w:tc>
          <w:tcPr>
            <w:tcW w:w="720" w:type="dxa"/>
          </w:tcPr>
          <w:p w14:paraId="1057344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7C8FFB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1AC7F6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19F74F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A705693" w14:textId="77777777" w:rsidTr="003D1B71">
        <w:trPr>
          <w:trHeight w:val="633"/>
        </w:trPr>
        <w:tc>
          <w:tcPr>
            <w:tcW w:w="720" w:type="dxa"/>
          </w:tcPr>
          <w:p w14:paraId="7847478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18F0BC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B2382EB" wp14:editId="3C622479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B85FF4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7C300E5" w14:textId="4F8D4F83" w:rsidR="003D1B71" w:rsidRPr="00CA16E3" w:rsidRDefault="00C82244" w:rsidP="00380FD1">
            <w:pPr>
              <w:pStyle w:val="Informacin"/>
              <w:rPr>
                <w:lang w:val="es-ES_tradnl"/>
              </w:rPr>
            </w:pPr>
            <w:hyperlink r:id="rId17" w:history="1">
              <w:r w:rsidRPr="00483A13">
                <w:rPr>
                  <w:rStyle w:val="Hipervnculo"/>
                  <w:lang w:val="es-ES_tradnl"/>
                </w:rPr>
                <w:t>juanparmlpz@gmail.com</w:t>
              </w:r>
            </w:hyperlink>
            <w:r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1F062ED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B403CF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024F059" w14:textId="77777777" w:rsidTr="003D1B71">
        <w:trPr>
          <w:trHeight w:val="174"/>
        </w:trPr>
        <w:tc>
          <w:tcPr>
            <w:tcW w:w="720" w:type="dxa"/>
          </w:tcPr>
          <w:p w14:paraId="42B64D1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6B8901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17DDF8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4F46DC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903379E" w14:textId="77777777" w:rsidTr="003D1B71">
        <w:trPr>
          <w:trHeight w:val="633"/>
        </w:trPr>
        <w:tc>
          <w:tcPr>
            <w:tcW w:w="720" w:type="dxa"/>
          </w:tcPr>
          <w:p w14:paraId="74253383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23616BC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C1E0B27" wp14:editId="479E9ECD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F2DEA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01304BD" w14:textId="1F81AC7F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74A98359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620F27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4F05297" w14:textId="77777777" w:rsidTr="00665F95">
        <w:trPr>
          <w:trHeight w:val="4071"/>
        </w:trPr>
        <w:tc>
          <w:tcPr>
            <w:tcW w:w="720" w:type="dxa"/>
          </w:tcPr>
          <w:p w14:paraId="6B79878E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05246A7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5F6D361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7BC08D0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329D321D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F5447" w14:textId="77777777" w:rsidR="00231CA2" w:rsidRDefault="00231CA2" w:rsidP="00590471">
      <w:r>
        <w:separator/>
      </w:r>
    </w:p>
  </w:endnote>
  <w:endnote w:type="continuationSeparator" w:id="0">
    <w:p w14:paraId="5A2B5FCC" w14:textId="77777777" w:rsidR="00231CA2" w:rsidRDefault="00231CA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EAECF" w14:textId="77777777" w:rsidR="00231CA2" w:rsidRDefault="00231CA2" w:rsidP="00590471">
      <w:r>
        <w:separator/>
      </w:r>
    </w:p>
  </w:footnote>
  <w:footnote w:type="continuationSeparator" w:id="0">
    <w:p w14:paraId="1CACAFDE" w14:textId="77777777" w:rsidR="00231CA2" w:rsidRDefault="00231CA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32B5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36839F6" wp14:editId="40845C66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267A25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F9"/>
    <w:rsid w:val="00060042"/>
    <w:rsid w:val="0008685D"/>
    <w:rsid w:val="00090860"/>
    <w:rsid w:val="00112FD7"/>
    <w:rsid w:val="00150ABD"/>
    <w:rsid w:val="001946FC"/>
    <w:rsid w:val="00222466"/>
    <w:rsid w:val="00231CA2"/>
    <w:rsid w:val="00247254"/>
    <w:rsid w:val="0024753C"/>
    <w:rsid w:val="00251E1A"/>
    <w:rsid w:val="00276026"/>
    <w:rsid w:val="002B4549"/>
    <w:rsid w:val="002C7ED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35F1B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94DF9"/>
    <w:rsid w:val="00AC6C7E"/>
    <w:rsid w:val="00B4158A"/>
    <w:rsid w:val="00B6466C"/>
    <w:rsid w:val="00BB1B5D"/>
    <w:rsid w:val="00BC22C7"/>
    <w:rsid w:val="00BD195A"/>
    <w:rsid w:val="00C07240"/>
    <w:rsid w:val="00C14078"/>
    <w:rsid w:val="00C82244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27E8D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C822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juanparmlpz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521134C4-AF09-43B9-8548-DA6AFBBE7503%7d\%7b49183293-8B28-42AF-A712-BAA60E137F5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626DE88AE84ADF993B6AFB2A8F1C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0802D8-ADAC-4CDD-BF9D-A02EEBB2D744}"/>
      </w:docPartPr>
      <w:docPartBody>
        <w:p w:rsidR="00000000" w:rsidRDefault="00061DB3">
          <w:pPr>
            <w:pStyle w:val="0C626DE88AE84ADF993B6AFB2A8F1C06"/>
          </w:pPr>
          <w:r w:rsidRPr="00AC6C7E">
            <w:rPr>
              <w:lang w:bidi="es-ES"/>
            </w:rPr>
            <w:t>Experiencia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DB3"/>
    <w:rsid w:val="00061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6D5697FB56B49CA8E2B5C5C6EFE1E2B">
    <w:name w:val="06D5697FB56B49CA8E2B5C5C6EFE1E2B"/>
  </w:style>
  <w:style w:type="paragraph" w:customStyle="1" w:styleId="B8A9604294BC4B00B869B5ABE9C92AE4">
    <w:name w:val="B8A9604294BC4B00B869B5ABE9C92AE4"/>
  </w:style>
  <w:style w:type="paragraph" w:customStyle="1" w:styleId="0C626DE88AE84ADF993B6AFB2A8F1C06">
    <w:name w:val="0C626DE88AE84ADF993B6AFB2A8F1C06"/>
  </w:style>
  <w:style w:type="paragraph" w:customStyle="1" w:styleId="560214676D8D4BD08B0B5BE5ADF15B9D">
    <w:name w:val="560214676D8D4BD08B0B5BE5ADF15B9D"/>
  </w:style>
  <w:style w:type="paragraph" w:customStyle="1" w:styleId="0B6B5C4F5CFF45A19191993EAAC9186B">
    <w:name w:val="0B6B5C4F5CFF45A19191993EAAC9186B"/>
  </w:style>
  <w:style w:type="paragraph" w:customStyle="1" w:styleId="DE0CBD487F83428785FAD046A91B54B8">
    <w:name w:val="DE0CBD487F83428785FAD046A91B54B8"/>
  </w:style>
  <w:style w:type="paragraph" w:customStyle="1" w:styleId="94EFBCFE1FDC4479AE90B43D194C2FD8">
    <w:name w:val="94EFBCFE1FDC4479AE90B43D194C2FD8"/>
  </w:style>
  <w:style w:type="paragraph" w:customStyle="1" w:styleId="0E66E7F38C464E17B458B2862452A6ED">
    <w:name w:val="0E66E7F38C464E17B458B2862452A6ED"/>
  </w:style>
  <w:style w:type="paragraph" w:customStyle="1" w:styleId="32862351430F4D1C80669CF727CA04BA">
    <w:name w:val="32862351430F4D1C80669CF727CA04BA"/>
  </w:style>
  <w:style w:type="paragraph" w:customStyle="1" w:styleId="9FAE046F3DAE4BA8843EBE951CF775C3">
    <w:name w:val="9FAE046F3DAE4BA8843EBE951CF775C3"/>
  </w:style>
  <w:style w:type="paragraph" w:customStyle="1" w:styleId="C36A32EF3A304BDFAD2C4057F3C3A15F">
    <w:name w:val="C36A32EF3A304BDFAD2C4057F3C3A15F"/>
  </w:style>
  <w:style w:type="paragraph" w:customStyle="1" w:styleId="7E45C565092547BFBCAD97C04DE2BBB9">
    <w:name w:val="7E45C565092547BFBCAD97C04DE2BBB9"/>
  </w:style>
  <w:style w:type="paragraph" w:customStyle="1" w:styleId="E96CDF292B6F47CFB2D8D83713C72081">
    <w:name w:val="E96CDF292B6F47CFB2D8D83713C72081"/>
  </w:style>
  <w:style w:type="paragraph" w:customStyle="1" w:styleId="DB5F852E88C54AABB5AC4D1119BF4C48">
    <w:name w:val="DB5F852E88C54AABB5AC4D1119BF4C48"/>
  </w:style>
  <w:style w:type="paragraph" w:customStyle="1" w:styleId="AE076B23E7414F7889058E1DA2A5A932">
    <w:name w:val="AE076B23E7414F7889058E1DA2A5A932"/>
  </w:style>
  <w:style w:type="paragraph" w:customStyle="1" w:styleId="6C0A1CD3D4014398B855512677687217">
    <w:name w:val="6C0A1CD3D4014398B855512677687217"/>
  </w:style>
  <w:style w:type="paragraph" w:customStyle="1" w:styleId="1EAD89342E02418A997B143925053844">
    <w:name w:val="1EAD89342E02418A997B143925053844"/>
  </w:style>
  <w:style w:type="paragraph" w:customStyle="1" w:styleId="5DD22B214EB2481D9D8E5403775C7734">
    <w:name w:val="5DD22B214EB2481D9D8E5403775C7734"/>
  </w:style>
  <w:style w:type="paragraph" w:customStyle="1" w:styleId="9140803835C746548967C5C293B4F732">
    <w:name w:val="9140803835C746548967C5C293B4F732"/>
  </w:style>
  <w:style w:type="paragraph" w:customStyle="1" w:styleId="CD23E28F754348DF8ADCBEE286A2D2D4">
    <w:name w:val="CD23E28F754348DF8ADCBEE286A2D2D4"/>
  </w:style>
  <w:style w:type="paragraph" w:customStyle="1" w:styleId="6FBE89CF7296484FACCAB64F75D5BC3B">
    <w:name w:val="6FBE89CF7296484FACCAB64F75D5BC3B"/>
  </w:style>
  <w:style w:type="paragraph" w:customStyle="1" w:styleId="BCB20D9A296D4F7F8998833BC9483791">
    <w:name w:val="BCB20D9A296D4F7F8998833BC9483791"/>
  </w:style>
  <w:style w:type="paragraph" w:customStyle="1" w:styleId="F2719C4AAFB6479BB6C4220E3A067602">
    <w:name w:val="F2719C4AAFB6479BB6C4220E3A067602"/>
  </w:style>
  <w:style w:type="paragraph" w:customStyle="1" w:styleId="B216734E8C6B45A985A122D00D009939">
    <w:name w:val="B216734E8C6B45A985A122D00D009939"/>
  </w:style>
  <w:style w:type="paragraph" w:customStyle="1" w:styleId="652BE6C2EAEC4546AF107015B565ADDD">
    <w:name w:val="652BE6C2EAEC4546AF107015B565ADDD"/>
  </w:style>
  <w:style w:type="paragraph" w:customStyle="1" w:styleId="67024B26A567458AB81259C756CDC316">
    <w:name w:val="67024B26A567458AB81259C756CDC316"/>
  </w:style>
  <w:style w:type="paragraph" w:customStyle="1" w:styleId="E2B16916567C4D33A147C6AF4140FFE2">
    <w:name w:val="E2B16916567C4D33A147C6AF4140FFE2"/>
  </w:style>
  <w:style w:type="paragraph" w:customStyle="1" w:styleId="EF31E5B0E2634D55A7B8DE17F0A3CA89">
    <w:name w:val="EF31E5B0E2634D55A7B8DE17F0A3CA89"/>
  </w:style>
  <w:style w:type="paragraph" w:customStyle="1" w:styleId="ABA6195B1E0A44DE8B499B33AE41C9AF">
    <w:name w:val="ABA6195B1E0A44DE8B499B33AE41C9AF"/>
  </w:style>
  <w:style w:type="paragraph" w:customStyle="1" w:styleId="1AF2BBC39EFA4606BA1C1C617220709C">
    <w:name w:val="1AF2BBC39EFA4606BA1C1C617220709C"/>
  </w:style>
  <w:style w:type="paragraph" w:customStyle="1" w:styleId="833EA0EE493B40DA81B801F98F0620B3">
    <w:name w:val="833EA0EE493B40DA81B801F98F0620B3"/>
  </w:style>
  <w:style w:type="paragraph" w:customStyle="1" w:styleId="AA00746FF24844F79D694B4484810D9B">
    <w:name w:val="AA00746FF24844F79D694B4484810D9B"/>
  </w:style>
  <w:style w:type="paragraph" w:customStyle="1" w:styleId="694359F19573440FA09D742DADF193E9">
    <w:name w:val="694359F19573440FA09D742DADF193E9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E72FD3FF8B74F7AAC7E82EDF17213E8">
    <w:name w:val="6E72FD3FF8B74F7AAC7E82EDF17213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{49183293-8B28-42AF-A712-BAA60E137F56}tf78128832_win32</Template>
  <TotalTime>0</TotalTime>
  <Pages>1</Pages>
  <Words>118</Words>
  <Characters>655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2025-09-08T16:09:00Z</dcterms:created>
  <dcterms:modified xsi:type="dcterms:W3CDTF">2025-09-08T16:49:00Z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